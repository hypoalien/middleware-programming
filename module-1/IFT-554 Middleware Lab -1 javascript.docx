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DD08D" w14:textId="77777777" w:rsidR="00821BE0" w:rsidRPr="00DC362C" w:rsidRDefault="00821BE0" w:rsidP="002E533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1EF2436B" w14:textId="77777777" w:rsidR="00821BE0" w:rsidRPr="00DC362C" w:rsidRDefault="00821BE0" w:rsidP="002E533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1531EA2" w14:textId="77777777" w:rsidR="00821BE0" w:rsidRPr="00DC362C" w:rsidRDefault="00821BE0" w:rsidP="002E533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878502D" w14:textId="77777777" w:rsidR="00821BE0" w:rsidRPr="00DC362C" w:rsidRDefault="00821BE0" w:rsidP="002E533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4170C90" w14:textId="77777777" w:rsidR="00923886" w:rsidRPr="00923886" w:rsidRDefault="00923886" w:rsidP="00923886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923886">
        <w:rPr>
          <w:rFonts w:ascii="Times New Roman" w:hAnsi="Times New Roman" w:cs="Times New Roman"/>
          <w:b/>
          <w:bCs/>
        </w:rPr>
        <w:t>Module 1 Lab 1: JavaScript Hello World </w:t>
      </w:r>
    </w:p>
    <w:p w14:paraId="00E557C3" w14:textId="77777777" w:rsidR="00A564B3" w:rsidRPr="00DC362C" w:rsidRDefault="00A564B3" w:rsidP="002E533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8C3C7C0" w14:textId="316C2612" w:rsidR="00A564B3" w:rsidRPr="00DC362C" w:rsidRDefault="00A564B3" w:rsidP="002E533D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Anudeep Anisetty</w:t>
      </w:r>
    </w:p>
    <w:p w14:paraId="493B753C" w14:textId="067BD03C" w:rsidR="00A564B3" w:rsidRPr="00DC362C" w:rsidRDefault="00A564B3" w:rsidP="002E533D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Information Technology, Arizona State University</w:t>
      </w:r>
    </w:p>
    <w:p w14:paraId="13A87CA2" w14:textId="398A1D8F" w:rsidR="005F7A12" w:rsidRPr="00DC362C" w:rsidRDefault="005F7A12" w:rsidP="002E533D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IFT 5</w:t>
      </w:r>
      <w:r w:rsidR="002E533D" w:rsidRPr="00DC362C">
        <w:rPr>
          <w:rFonts w:ascii="Times New Roman" w:hAnsi="Times New Roman" w:cs="Times New Roman"/>
        </w:rPr>
        <w:t>54</w:t>
      </w:r>
      <w:r w:rsidRPr="00DC362C">
        <w:rPr>
          <w:rFonts w:ascii="Times New Roman" w:hAnsi="Times New Roman" w:cs="Times New Roman"/>
        </w:rPr>
        <w:t xml:space="preserve">: </w:t>
      </w:r>
      <w:r w:rsidR="002E533D" w:rsidRPr="00DC362C">
        <w:rPr>
          <w:rFonts w:ascii="Times New Roman" w:hAnsi="Times New Roman" w:cs="Times New Roman"/>
        </w:rPr>
        <w:t>Middleware Prog &amp; Database Sec</w:t>
      </w:r>
    </w:p>
    <w:p w14:paraId="7A886B2B" w14:textId="05B42120" w:rsidR="002E533D" w:rsidRPr="00DC362C" w:rsidRDefault="002E533D" w:rsidP="002E533D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Dinesh </w:t>
      </w:r>
      <w:proofErr w:type="spellStart"/>
      <w:r w:rsidRPr="00DC362C">
        <w:rPr>
          <w:rFonts w:ascii="Times New Roman" w:hAnsi="Times New Roman" w:cs="Times New Roman"/>
        </w:rPr>
        <w:t>Sthapit</w:t>
      </w:r>
      <w:proofErr w:type="spellEnd"/>
    </w:p>
    <w:p w14:paraId="66B3FD92" w14:textId="28B31DBC" w:rsidR="00A564B3" w:rsidRPr="00DC362C" w:rsidRDefault="002E533D" w:rsidP="002E533D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January 21, 2024</w:t>
      </w:r>
    </w:p>
    <w:p w14:paraId="7D3D789F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2F8B9FC9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6482D9C1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1E0AF513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39A81585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59AC6625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75C78D34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04D7DD4E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1E6E2F9C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23A5E896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44267AC1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1B5FAEC6" w14:textId="77777777" w:rsidR="008F2618" w:rsidRPr="00DC362C" w:rsidRDefault="008F2618" w:rsidP="002E533D">
      <w:pPr>
        <w:spacing w:line="480" w:lineRule="auto"/>
        <w:jc w:val="center"/>
        <w:rPr>
          <w:rFonts w:ascii="Times New Roman" w:hAnsi="Times New Roman" w:cs="Times New Roman"/>
        </w:rPr>
      </w:pPr>
    </w:p>
    <w:p w14:paraId="44FC19D8" w14:textId="75C67475" w:rsidR="00923886" w:rsidRPr="00923886" w:rsidRDefault="00923886" w:rsidP="00923886">
      <w:pPr>
        <w:shd w:val="clear" w:color="auto" w:fill="FFFFFF"/>
        <w:spacing w:before="90" w:after="90"/>
        <w:jc w:val="center"/>
        <w:outlineLvl w:val="4"/>
        <w:rPr>
          <w:rFonts w:ascii="Times New Roman" w:hAnsi="Times New Roman" w:cs="Times New Roman"/>
          <w:b/>
          <w:bCs/>
        </w:rPr>
      </w:pPr>
      <w:r w:rsidRPr="00923886">
        <w:rPr>
          <w:rFonts w:ascii="Times New Roman" w:hAnsi="Times New Roman" w:cs="Times New Roman"/>
          <w:b/>
          <w:bCs/>
        </w:rPr>
        <w:lastRenderedPageBreak/>
        <w:t>Module 1 Lab 1: JavaScript Hello World</w:t>
      </w:r>
    </w:p>
    <w:p w14:paraId="09D9C5E9" w14:textId="77777777" w:rsidR="00DC362C" w:rsidRPr="00DC362C" w:rsidRDefault="00DC362C" w:rsidP="00DC362C">
      <w:pPr>
        <w:shd w:val="clear" w:color="auto" w:fill="FFFFFF"/>
        <w:spacing w:before="90" w:after="90"/>
        <w:outlineLvl w:val="4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  <w:r w:rsidRPr="00DC362C"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  <w:t>Task 1: Create a Project</w:t>
      </w:r>
    </w:p>
    <w:p w14:paraId="028A332C" w14:textId="7D25B8D0" w:rsidR="00DC362C" w:rsidRDefault="00DC362C" w:rsidP="00DC362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</w:pPr>
      <w:r w:rsidRPr="00DC362C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t>Screenshot 1</w:t>
      </w:r>
      <w:r w:rsidRPr="00DC362C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: Visual Studio Code interface showing the new folder "</w:t>
      </w:r>
      <w:proofErr w:type="spellStart"/>
      <w:r w:rsidRPr="00DC362C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MyJavaScriptProject</w:t>
      </w:r>
      <w:proofErr w:type="spellEnd"/>
      <w:r w:rsidRPr="00DC362C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"</w:t>
      </w:r>
      <w:r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.</w:t>
      </w:r>
      <w:r w:rsidRPr="00DC362C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 xml:space="preserve"> created and opened.</w:t>
      </w:r>
    </w:p>
    <w:p w14:paraId="335C44EE" w14:textId="74CA4C43" w:rsidR="00DC362C" w:rsidRPr="00DC362C" w:rsidRDefault="00DC362C" w:rsidP="00DC362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</w:pPr>
      <w:r w:rsidRPr="00DC362C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drawing>
          <wp:inline distT="0" distB="0" distL="0" distR="0" wp14:anchorId="0FDC8BDF" wp14:editId="6A34A506">
            <wp:extent cx="4731798" cy="3077185"/>
            <wp:effectExtent l="0" t="0" r="5715" b="0"/>
            <wp:docPr id="1077254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542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626" cy="31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C2F4" w14:textId="77777777" w:rsidR="00DC362C" w:rsidRPr="00DC362C" w:rsidRDefault="00DC362C" w:rsidP="00DC362C">
      <w:pPr>
        <w:shd w:val="clear" w:color="auto" w:fill="FFFFFF"/>
        <w:spacing w:before="90" w:after="90"/>
        <w:outlineLvl w:val="4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  <w:r w:rsidRPr="00DC362C"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  <w:t>Task 2: Create a JavaScript File</w:t>
      </w:r>
    </w:p>
    <w:p w14:paraId="5F18C54F" w14:textId="77777777" w:rsidR="00DC362C" w:rsidRDefault="00DC362C" w:rsidP="00DC362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</w:pPr>
      <w:r w:rsidRPr="00DC362C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t>Screenshot 2</w:t>
      </w:r>
      <w:r w:rsidRPr="00DC362C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: "hello.js" file created and saved in Visual Studio Code.</w:t>
      </w:r>
    </w:p>
    <w:p w14:paraId="32E65094" w14:textId="711B1ACF" w:rsidR="00DC362C" w:rsidRPr="00DC362C" w:rsidRDefault="00DC362C" w:rsidP="00DC362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</w:pPr>
      <w:r w:rsidRPr="00DC362C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drawing>
          <wp:inline distT="0" distB="0" distL="0" distR="0" wp14:anchorId="37E06D23" wp14:editId="54DCAF2A">
            <wp:extent cx="4613275" cy="3000106"/>
            <wp:effectExtent l="0" t="0" r="0" b="0"/>
            <wp:docPr id="882316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161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6447" cy="300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6126" w14:textId="77777777" w:rsidR="00DC362C" w:rsidRPr="00DC362C" w:rsidRDefault="00DC362C" w:rsidP="00DC362C">
      <w:pPr>
        <w:shd w:val="clear" w:color="auto" w:fill="FFFFFF"/>
        <w:spacing w:before="90" w:after="90"/>
        <w:outlineLvl w:val="4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  <w:r w:rsidRPr="00DC362C"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  <w:lastRenderedPageBreak/>
        <w:t>Task 3: Write a JavaScript Program</w:t>
      </w:r>
    </w:p>
    <w:p w14:paraId="10D9CA38" w14:textId="77777777" w:rsidR="00DC362C" w:rsidRDefault="00DC362C" w:rsidP="00DC362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</w:pPr>
      <w:r w:rsidRPr="00DC362C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t>Screenshot 3</w:t>
      </w:r>
      <w:r w:rsidRPr="00DC362C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: "hello.js" file in Visual Studio Code displaying the added header (name, student ID, date) and the code </w:t>
      </w:r>
      <w:proofErr w:type="gramStart"/>
      <w:r w:rsidRPr="00DC362C">
        <w:rPr>
          <w:rFonts w:ascii="Times New Roman" w:eastAsia="Times New Roman" w:hAnsi="Times New Roman" w:cs="Times New Roman"/>
          <w:i/>
          <w:iCs/>
          <w:color w:val="E0061F"/>
          <w:kern w:val="0"/>
          <w:bdr w:val="single" w:sz="6" w:space="0" w:color="C7CDD1" w:frame="1"/>
          <w:shd w:val="clear" w:color="auto" w:fill="F5F5F5"/>
          <w14:ligatures w14:val="none"/>
        </w:rPr>
        <w:t>console.log(</w:t>
      </w:r>
      <w:proofErr w:type="gramEnd"/>
      <w:r w:rsidRPr="00DC362C">
        <w:rPr>
          <w:rFonts w:ascii="Times New Roman" w:eastAsia="Times New Roman" w:hAnsi="Times New Roman" w:cs="Times New Roman"/>
          <w:i/>
          <w:iCs/>
          <w:color w:val="E0061F"/>
          <w:kern w:val="0"/>
          <w:bdr w:val="single" w:sz="6" w:space="0" w:color="C7CDD1" w:frame="1"/>
          <w:shd w:val="clear" w:color="auto" w:fill="F5F5F5"/>
          <w14:ligatures w14:val="none"/>
        </w:rPr>
        <w:t>"Hello, World!")</w:t>
      </w:r>
      <w:r w:rsidRPr="00DC362C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.</w:t>
      </w:r>
    </w:p>
    <w:p w14:paraId="0CED9651" w14:textId="2E31346E" w:rsidR="00DC362C" w:rsidRPr="00DC362C" w:rsidRDefault="00923886" w:rsidP="00DC362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</w:pPr>
      <w:r w:rsidRPr="00923886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drawing>
          <wp:inline distT="0" distB="0" distL="0" distR="0" wp14:anchorId="30B51C0E" wp14:editId="640493E1">
            <wp:extent cx="4796898" cy="3119521"/>
            <wp:effectExtent l="0" t="0" r="3810" b="5080"/>
            <wp:docPr id="69223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0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7903" cy="314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90E7" w14:textId="77777777" w:rsidR="00DC362C" w:rsidRPr="00DC362C" w:rsidRDefault="00DC362C" w:rsidP="00DC362C">
      <w:pPr>
        <w:shd w:val="clear" w:color="auto" w:fill="FFFFFF"/>
        <w:spacing w:before="90" w:after="90"/>
        <w:outlineLvl w:val="4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  <w:r w:rsidRPr="00DC362C"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  <w:t>Task 4: Execute the JavaScript File</w:t>
      </w:r>
    </w:p>
    <w:p w14:paraId="51D69721" w14:textId="77777777" w:rsidR="00DC362C" w:rsidRDefault="00DC362C" w:rsidP="00DC362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</w:pPr>
      <w:r w:rsidRPr="00DC362C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t>Screenshot 4</w:t>
      </w:r>
      <w:r w:rsidRPr="00DC362C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: Terminal in Visual Studio Code showing the commands used to navigate to the file location and run "hello.js" (</w:t>
      </w:r>
      <w:r w:rsidRPr="00DC362C">
        <w:rPr>
          <w:rFonts w:ascii="Times New Roman" w:eastAsia="Times New Roman" w:hAnsi="Times New Roman" w:cs="Times New Roman"/>
          <w:i/>
          <w:iCs/>
          <w:color w:val="E0061F"/>
          <w:kern w:val="0"/>
          <w:bdr w:val="single" w:sz="6" w:space="0" w:color="C7CDD1" w:frame="1"/>
          <w:shd w:val="clear" w:color="auto" w:fill="F5F5F5"/>
          <w14:ligatures w14:val="none"/>
        </w:rPr>
        <w:t>node hello.js</w:t>
      </w:r>
      <w:r w:rsidRPr="00DC362C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).</w:t>
      </w:r>
    </w:p>
    <w:p w14:paraId="7B6423E8" w14:textId="4AB91099" w:rsidR="00923886" w:rsidRPr="00DC362C" w:rsidRDefault="00923886" w:rsidP="00DC362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</w:pPr>
      <w:r w:rsidRPr="00923886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drawing>
          <wp:inline distT="0" distB="0" distL="0" distR="0" wp14:anchorId="38BEA55C" wp14:editId="014700BB">
            <wp:extent cx="4749553" cy="3088732"/>
            <wp:effectExtent l="0" t="0" r="635" b="0"/>
            <wp:docPr id="120800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1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6766" cy="313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A315" w14:textId="77777777" w:rsidR="00DC362C" w:rsidRPr="00DC362C" w:rsidRDefault="00DC362C" w:rsidP="00DC362C">
      <w:pPr>
        <w:shd w:val="clear" w:color="auto" w:fill="FFFFFF"/>
        <w:spacing w:before="90" w:after="90"/>
        <w:outlineLvl w:val="4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  <w:r w:rsidRPr="00DC362C"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  <w:lastRenderedPageBreak/>
        <w:t>Task 5: Observe the Output</w:t>
      </w:r>
    </w:p>
    <w:p w14:paraId="6C2D2B27" w14:textId="77777777" w:rsidR="00DC362C" w:rsidRDefault="00DC362C" w:rsidP="00DC362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</w:pPr>
      <w:r w:rsidRPr="00DC362C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t>Screenshot 5</w:t>
      </w:r>
      <w:r w:rsidRPr="00DC362C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: Terminal output in Visual Studio Code displaying "Hello, World!".</w:t>
      </w:r>
    </w:p>
    <w:p w14:paraId="6D8A806E" w14:textId="25B21EC2" w:rsidR="00923886" w:rsidRPr="00DC362C" w:rsidRDefault="00923886" w:rsidP="00DC362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</w:pPr>
      <w:r w:rsidRPr="00923886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drawing>
          <wp:inline distT="0" distB="0" distL="0" distR="0" wp14:anchorId="3D52C414" wp14:editId="37977881">
            <wp:extent cx="4927107" cy="3204199"/>
            <wp:effectExtent l="0" t="0" r="635" b="0"/>
            <wp:docPr id="1905673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39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309" cy="324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5ECC" w14:textId="77777777" w:rsidR="00DC362C" w:rsidRPr="00DC362C" w:rsidRDefault="00DC362C" w:rsidP="00DC362C">
      <w:pPr>
        <w:shd w:val="clear" w:color="auto" w:fill="FFFFFF"/>
        <w:spacing w:before="90" w:after="90"/>
        <w:outlineLvl w:val="4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  <w:r w:rsidRPr="00DC362C"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  <w:t>Task 6: Create Screenshots</w:t>
      </w:r>
    </w:p>
    <w:p w14:paraId="168A73AE" w14:textId="77777777" w:rsidR="00DC362C" w:rsidRDefault="00DC362C" w:rsidP="00DC362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</w:pPr>
      <w:r w:rsidRPr="00DC362C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t>Screenshot 6</w:t>
      </w:r>
      <w:r w:rsidRPr="00DC362C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: "hello.js" file open in Visual Studio Code, showing the written JavaScript code.</w:t>
      </w:r>
    </w:p>
    <w:p w14:paraId="541A6AC5" w14:textId="3CB96CCB" w:rsidR="00923886" w:rsidRPr="00DC362C" w:rsidRDefault="00923886" w:rsidP="00DC362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</w:pPr>
      <w:r w:rsidRPr="00923886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drawing>
          <wp:inline distT="0" distB="0" distL="0" distR="0" wp14:anchorId="308F7A18" wp14:editId="4B562F34">
            <wp:extent cx="4856085" cy="3158011"/>
            <wp:effectExtent l="0" t="0" r="0" b="4445"/>
            <wp:docPr id="56713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33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529" cy="319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9D32" w14:textId="77777777" w:rsidR="00DC362C" w:rsidRDefault="00DC362C" w:rsidP="00DC362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</w:pPr>
      <w:r w:rsidRPr="00DC362C">
        <w:rPr>
          <w:rFonts w:ascii="Times New Roman" w:eastAsia="Times New Roman" w:hAnsi="Times New Roman" w:cs="Times New Roman"/>
          <w:b/>
          <w:bCs/>
          <w:i/>
          <w:iCs/>
          <w:color w:val="2D3B45"/>
          <w:kern w:val="0"/>
          <w14:ligatures w14:val="none"/>
        </w:rPr>
        <w:lastRenderedPageBreak/>
        <w:t>Screenshot 7</w:t>
      </w:r>
      <w:r w:rsidRPr="00DC362C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t>: Terminal in Visual Studio Code showing the output of the executed "hello.js" file.</w:t>
      </w:r>
    </w:p>
    <w:p w14:paraId="3AB98106" w14:textId="7CDF26DD" w:rsidR="00923886" w:rsidRPr="00DC362C" w:rsidRDefault="00923886" w:rsidP="00DC362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</w:pPr>
      <w:r w:rsidRPr="00923886">
        <w:rPr>
          <w:rFonts w:ascii="Times New Roman" w:eastAsia="Times New Roman" w:hAnsi="Times New Roman" w:cs="Times New Roman"/>
          <w:i/>
          <w:iCs/>
          <w:color w:val="2D3B45"/>
          <w:kern w:val="0"/>
          <w14:ligatures w14:val="none"/>
        </w:rPr>
        <w:drawing>
          <wp:inline distT="0" distB="0" distL="0" distR="0" wp14:anchorId="17E2F45C" wp14:editId="2BD6017F">
            <wp:extent cx="5943600" cy="3865245"/>
            <wp:effectExtent l="0" t="0" r="0" b="0"/>
            <wp:docPr id="156776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64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0872" w14:textId="462D8DA7" w:rsidR="008F2618" w:rsidRPr="00DC362C" w:rsidRDefault="008F2618" w:rsidP="002E533D">
      <w:pPr>
        <w:spacing w:line="480" w:lineRule="auto"/>
        <w:rPr>
          <w:rFonts w:ascii="Times New Roman" w:hAnsi="Times New Roman" w:cs="Times New Roman"/>
        </w:rPr>
      </w:pPr>
    </w:p>
    <w:sectPr w:rsidR="008F2618" w:rsidRPr="00DC362C">
      <w:headerReference w:type="even" r:id="rId12"/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A5E01" w14:textId="77777777" w:rsidR="0012664D" w:rsidRDefault="0012664D" w:rsidP="00A564B3">
      <w:r>
        <w:separator/>
      </w:r>
    </w:p>
  </w:endnote>
  <w:endnote w:type="continuationSeparator" w:id="0">
    <w:p w14:paraId="0F20971C" w14:textId="77777777" w:rsidR="0012664D" w:rsidRDefault="0012664D" w:rsidP="00A564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72DE2" w14:textId="77777777" w:rsidR="0012664D" w:rsidRDefault="0012664D" w:rsidP="00A564B3">
      <w:r>
        <w:separator/>
      </w:r>
    </w:p>
  </w:footnote>
  <w:footnote w:type="continuationSeparator" w:id="0">
    <w:p w14:paraId="17025163" w14:textId="77777777" w:rsidR="0012664D" w:rsidRDefault="0012664D" w:rsidP="00A564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29972224"/>
      <w:docPartObj>
        <w:docPartGallery w:val="Page Numbers (Top of Page)"/>
        <w:docPartUnique/>
      </w:docPartObj>
    </w:sdtPr>
    <w:sdtContent>
      <w:p w14:paraId="249F9522" w14:textId="5310B73E" w:rsidR="00A564B3" w:rsidRDefault="00A564B3" w:rsidP="008209E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0018031" w14:textId="77777777" w:rsidR="00A564B3" w:rsidRDefault="00A564B3" w:rsidP="00A564B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color w:val="000000" w:themeColor="text1"/>
      </w:rPr>
      <w:id w:val="-287201408"/>
      <w:docPartObj>
        <w:docPartGallery w:val="Page Numbers (Top of Page)"/>
        <w:docPartUnique/>
      </w:docPartObj>
    </w:sdtPr>
    <w:sdtContent>
      <w:p w14:paraId="088AA4AF" w14:textId="490790F1" w:rsidR="00A564B3" w:rsidRPr="00A564B3" w:rsidRDefault="00A564B3" w:rsidP="008209E6">
        <w:pPr>
          <w:pStyle w:val="Header"/>
          <w:framePr w:wrap="none" w:vAnchor="text" w:hAnchor="margin" w:xAlign="right" w:y="1"/>
          <w:rPr>
            <w:rStyle w:val="PageNumber"/>
            <w:color w:val="000000" w:themeColor="text1"/>
          </w:rPr>
        </w:pPr>
        <w:r w:rsidRPr="00A564B3">
          <w:rPr>
            <w:rStyle w:val="PageNumber"/>
            <w:color w:val="000000" w:themeColor="text1"/>
          </w:rPr>
          <w:fldChar w:fldCharType="begin"/>
        </w:r>
        <w:r w:rsidRPr="00A564B3">
          <w:rPr>
            <w:rStyle w:val="PageNumber"/>
            <w:color w:val="000000" w:themeColor="text1"/>
          </w:rPr>
          <w:instrText xml:space="preserve"> PAGE </w:instrText>
        </w:r>
        <w:r w:rsidRPr="00A564B3">
          <w:rPr>
            <w:rStyle w:val="PageNumber"/>
            <w:color w:val="000000" w:themeColor="text1"/>
          </w:rPr>
          <w:fldChar w:fldCharType="separate"/>
        </w:r>
        <w:r w:rsidRPr="00A564B3">
          <w:rPr>
            <w:rStyle w:val="PageNumber"/>
            <w:noProof/>
            <w:color w:val="000000" w:themeColor="text1"/>
          </w:rPr>
          <w:t>1</w:t>
        </w:r>
        <w:r w:rsidRPr="00A564B3">
          <w:rPr>
            <w:rStyle w:val="PageNumber"/>
            <w:color w:val="000000" w:themeColor="text1"/>
          </w:rPr>
          <w:fldChar w:fldCharType="end"/>
        </w:r>
      </w:p>
    </w:sdtContent>
  </w:sdt>
  <w:p w14:paraId="6E172245" w14:textId="77777777" w:rsidR="00A564B3" w:rsidRDefault="00A564B3" w:rsidP="00A564B3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A4D5F"/>
    <w:multiLevelType w:val="multilevel"/>
    <w:tmpl w:val="DD50C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146FA"/>
    <w:multiLevelType w:val="multilevel"/>
    <w:tmpl w:val="3AF06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11D08"/>
    <w:multiLevelType w:val="multilevel"/>
    <w:tmpl w:val="0504D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C6707D"/>
    <w:multiLevelType w:val="multilevel"/>
    <w:tmpl w:val="75409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9152C6"/>
    <w:multiLevelType w:val="multilevel"/>
    <w:tmpl w:val="65586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3D2A54"/>
    <w:multiLevelType w:val="multilevel"/>
    <w:tmpl w:val="0AE44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0F5A23"/>
    <w:multiLevelType w:val="multilevel"/>
    <w:tmpl w:val="74044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C176F4D"/>
    <w:multiLevelType w:val="multilevel"/>
    <w:tmpl w:val="752EE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8D60A0"/>
    <w:multiLevelType w:val="multilevel"/>
    <w:tmpl w:val="42983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AB6A17"/>
    <w:multiLevelType w:val="multilevel"/>
    <w:tmpl w:val="94FC1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2F7AB9"/>
    <w:multiLevelType w:val="multilevel"/>
    <w:tmpl w:val="C04EF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672FEB"/>
    <w:multiLevelType w:val="multilevel"/>
    <w:tmpl w:val="F79C9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FF62E7"/>
    <w:multiLevelType w:val="hybridMultilevel"/>
    <w:tmpl w:val="087CF4D0"/>
    <w:lvl w:ilvl="0" w:tplc="7826B6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2440760">
    <w:abstractNumId w:val="12"/>
  </w:num>
  <w:num w:numId="2" w16cid:durableId="44719019">
    <w:abstractNumId w:val="6"/>
  </w:num>
  <w:num w:numId="3" w16cid:durableId="1228570363">
    <w:abstractNumId w:val="10"/>
  </w:num>
  <w:num w:numId="4" w16cid:durableId="1202091019">
    <w:abstractNumId w:val="8"/>
  </w:num>
  <w:num w:numId="5" w16cid:durableId="672923999">
    <w:abstractNumId w:val="3"/>
  </w:num>
  <w:num w:numId="6" w16cid:durableId="1714499848">
    <w:abstractNumId w:val="5"/>
  </w:num>
  <w:num w:numId="7" w16cid:durableId="489054376">
    <w:abstractNumId w:val="7"/>
  </w:num>
  <w:num w:numId="8" w16cid:durableId="350617892">
    <w:abstractNumId w:val="4"/>
  </w:num>
  <w:num w:numId="9" w16cid:durableId="2085249926">
    <w:abstractNumId w:val="11"/>
  </w:num>
  <w:num w:numId="10" w16cid:durableId="344020163">
    <w:abstractNumId w:val="9"/>
  </w:num>
  <w:num w:numId="11" w16cid:durableId="1853452855">
    <w:abstractNumId w:val="2"/>
  </w:num>
  <w:num w:numId="12" w16cid:durableId="1491748374">
    <w:abstractNumId w:val="0"/>
  </w:num>
  <w:num w:numId="13" w16cid:durableId="3567352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4B3"/>
    <w:rsid w:val="0012664D"/>
    <w:rsid w:val="002E533D"/>
    <w:rsid w:val="004D1EFB"/>
    <w:rsid w:val="005F7A12"/>
    <w:rsid w:val="006A71C8"/>
    <w:rsid w:val="007675D2"/>
    <w:rsid w:val="00821BE0"/>
    <w:rsid w:val="008A01AA"/>
    <w:rsid w:val="008B7EC2"/>
    <w:rsid w:val="008C5F53"/>
    <w:rsid w:val="008E297A"/>
    <w:rsid w:val="008F2618"/>
    <w:rsid w:val="00923886"/>
    <w:rsid w:val="00A564B3"/>
    <w:rsid w:val="00DC362C"/>
    <w:rsid w:val="00DF41C9"/>
    <w:rsid w:val="00EC4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4C6C3"/>
  <w15:chartTrackingRefBased/>
  <w15:docId w15:val="{B08EF795-672A-ED49-A55B-2960F0CAA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8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53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link w:val="Heading5Char"/>
    <w:uiPriority w:val="9"/>
    <w:qFormat/>
    <w:rsid w:val="00DC362C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64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64B3"/>
  </w:style>
  <w:style w:type="character" w:styleId="PageNumber">
    <w:name w:val="page number"/>
    <w:basedOn w:val="DefaultParagraphFont"/>
    <w:uiPriority w:val="99"/>
    <w:semiHidden/>
    <w:unhideWhenUsed/>
    <w:rsid w:val="00A564B3"/>
  </w:style>
  <w:style w:type="paragraph" w:styleId="Footer">
    <w:name w:val="footer"/>
    <w:basedOn w:val="Normal"/>
    <w:link w:val="FooterChar"/>
    <w:uiPriority w:val="99"/>
    <w:unhideWhenUsed/>
    <w:rsid w:val="00A564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64B3"/>
  </w:style>
  <w:style w:type="character" w:customStyle="1" w:styleId="Heading2Char">
    <w:name w:val="Heading 2 Char"/>
    <w:basedOn w:val="DefaultParagraphFont"/>
    <w:link w:val="Heading2"/>
    <w:uiPriority w:val="9"/>
    <w:semiHidden/>
    <w:rsid w:val="002E53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A71C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675D2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DC362C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C362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238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IFT-554 Middleware Lab -1 javascript.docx</Template>
  <TotalTime>1</TotalTime>
  <Pages>5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Anudeep Anisetty (Student)</dc:creator>
  <cp:keywords/>
  <dc:description/>
  <cp:lastModifiedBy>Anudeep Anisetty (Student)</cp:lastModifiedBy>
  <cp:revision>2</cp:revision>
  <dcterms:created xsi:type="dcterms:W3CDTF">2024-01-22T01:51:00Z</dcterms:created>
  <dcterms:modified xsi:type="dcterms:W3CDTF">2024-01-22T01:51:00Z</dcterms:modified>
</cp:coreProperties>
</file>