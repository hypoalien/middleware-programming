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DD08D" w14:textId="77777777" w:rsidR="00821BE0" w:rsidRPr="007675D2" w:rsidRDefault="00821BE0" w:rsidP="002E533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1EF2436B" w14:textId="77777777" w:rsidR="00821BE0" w:rsidRPr="007675D2" w:rsidRDefault="00821BE0" w:rsidP="002E533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1531EA2" w14:textId="77777777" w:rsidR="00821BE0" w:rsidRPr="007675D2" w:rsidRDefault="00821BE0" w:rsidP="002E533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878502D" w14:textId="77777777" w:rsidR="00821BE0" w:rsidRPr="007675D2" w:rsidRDefault="00821BE0" w:rsidP="002E533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3ECC8314" w14:textId="77777777" w:rsidR="007675D2" w:rsidRPr="007675D2" w:rsidRDefault="007675D2" w:rsidP="007675D2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7675D2">
        <w:rPr>
          <w:rFonts w:ascii="Times New Roman" w:hAnsi="Times New Roman" w:cs="Times New Roman"/>
          <w:b/>
          <w:bCs/>
        </w:rPr>
        <w:t>Module 1 Activity 2: Project Setup</w:t>
      </w:r>
    </w:p>
    <w:p w14:paraId="00E557C3" w14:textId="77777777" w:rsidR="00A564B3" w:rsidRPr="007675D2" w:rsidRDefault="00A564B3" w:rsidP="002E533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8C3C7C0" w14:textId="316C2612" w:rsidR="00A564B3" w:rsidRPr="007675D2" w:rsidRDefault="00A564B3" w:rsidP="002E533D">
      <w:pPr>
        <w:spacing w:line="480" w:lineRule="auto"/>
        <w:jc w:val="center"/>
        <w:rPr>
          <w:rFonts w:ascii="Times New Roman" w:hAnsi="Times New Roman" w:cs="Times New Roman"/>
        </w:rPr>
      </w:pPr>
      <w:r w:rsidRPr="007675D2">
        <w:rPr>
          <w:rFonts w:ascii="Times New Roman" w:hAnsi="Times New Roman" w:cs="Times New Roman"/>
        </w:rPr>
        <w:t>Anudeep Anisetty</w:t>
      </w:r>
    </w:p>
    <w:p w14:paraId="493B753C" w14:textId="067BD03C" w:rsidR="00A564B3" w:rsidRPr="007675D2" w:rsidRDefault="00A564B3" w:rsidP="002E533D">
      <w:pPr>
        <w:spacing w:line="480" w:lineRule="auto"/>
        <w:jc w:val="center"/>
        <w:rPr>
          <w:rFonts w:ascii="Times New Roman" w:hAnsi="Times New Roman" w:cs="Times New Roman"/>
        </w:rPr>
      </w:pPr>
      <w:r w:rsidRPr="007675D2">
        <w:rPr>
          <w:rFonts w:ascii="Times New Roman" w:hAnsi="Times New Roman" w:cs="Times New Roman"/>
        </w:rPr>
        <w:t>Information Technology, Arizona State University</w:t>
      </w:r>
    </w:p>
    <w:p w14:paraId="13A87CA2" w14:textId="398A1D8F" w:rsidR="005F7A12" w:rsidRPr="007675D2" w:rsidRDefault="005F7A12" w:rsidP="002E533D">
      <w:pPr>
        <w:spacing w:line="480" w:lineRule="auto"/>
        <w:jc w:val="center"/>
        <w:rPr>
          <w:rFonts w:ascii="Times New Roman" w:hAnsi="Times New Roman" w:cs="Times New Roman"/>
        </w:rPr>
      </w:pPr>
      <w:r w:rsidRPr="007675D2">
        <w:rPr>
          <w:rFonts w:ascii="Times New Roman" w:hAnsi="Times New Roman" w:cs="Times New Roman"/>
        </w:rPr>
        <w:t>IFT 5</w:t>
      </w:r>
      <w:r w:rsidR="002E533D" w:rsidRPr="007675D2">
        <w:rPr>
          <w:rFonts w:ascii="Times New Roman" w:hAnsi="Times New Roman" w:cs="Times New Roman"/>
        </w:rPr>
        <w:t>54</w:t>
      </w:r>
      <w:r w:rsidRPr="007675D2">
        <w:rPr>
          <w:rFonts w:ascii="Times New Roman" w:hAnsi="Times New Roman" w:cs="Times New Roman"/>
        </w:rPr>
        <w:t xml:space="preserve">: </w:t>
      </w:r>
      <w:r w:rsidR="002E533D" w:rsidRPr="007675D2">
        <w:rPr>
          <w:rFonts w:ascii="Times New Roman" w:hAnsi="Times New Roman" w:cs="Times New Roman"/>
        </w:rPr>
        <w:t>Middleware Prog &amp; Database Sec</w:t>
      </w:r>
    </w:p>
    <w:p w14:paraId="7A886B2B" w14:textId="05B42120" w:rsidR="002E533D" w:rsidRPr="007675D2" w:rsidRDefault="002E533D" w:rsidP="002E533D">
      <w:pPr>
        <w:spacing w:line="480" w:lineRule="auto"/>
        <w:jc w:val="center"/>
        <w:rPr>
          <w:rFonts w:ascii="Times New Roman" w:hAnsi="Times New Roman" w:cs="Times New Roman"/>
        </w:rPr>
      </w:pPr>
      <w:r w:rsidRPr="007675D2">
        <w:rPr>
          <w:rFonts w:ascii="Times New Roman" w:hAnsi="Times New Roman" w:cs="Times New Roman"/>
        </w:rPr>
        <w:t>Dinesh </w:t>
      </w:r>
      <w:proofErr w:type="spellStart"/>
      <w:r w:rsidRPr="007675D2">
        <w:rPr>
          <w:rFonts w:ascii="Times New Roman" w:hAnsi="Times New Roman" w:cs="Times New Roman"/>
        </w:rPr>
        <w:t>Sthapit</w:t>
      </w:r>
      <w:proofErr w:type="spellEnd"/>
    </w:p>
    <w:p w14:paraId="66B3FD92" w14:textId="28B31DBC" w:rsidR="00A564B3" w:rsidRPr="007675D2" w:rsidRDefault="002E533D" w:rsidP="002E533D">
      <w:pPr>
        <w:spacing w:line="480" w:lineRule="auto"/>
        <w:jc w:val="center"/>
        <w:rPr>
          <w:rFonts w:ascii="Times New Roman" w:hAnsi="Times New Roman" w:cs="Times New Roman"/>
        </w:rPr>
      </w:pPr>
      <w:r w:rsidRPr="007675D2">
        <w:rPr>
          <w:rFonts w:ascii="Times New Roman" w:hAnsi="Times New Roman" w:cs="Times New Roman"/>
        </w:rPr>
        <w:t>January 21, 2024</w:t>
      </w:r>
    </w:p>
    <w:p w14:paraId="7D3D789F" w14:textId="77777777" w:rsidR="008F2618" w:rsidRPr="007675D2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2F8B9FC9" w14:textId="77777777" w:rsidR="008F2618" w:rsidRPr="007675D2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6482D9C1" w14:textId="77777777" w:rsidR="008F2618" w:rsidRPr="007675D2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1E0AF513" w14:textId="77777777" w:rsidR="008F2618" w:rsidRPr="007675D2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39A81585" w14:textId="77777777" w:rsidR="008F2618" w:rsidRPr="007675D2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59AC6625" w14:textId="77777777" w:rsidR="008F2618" w:rsidRPr="007675D2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75C78D34" w14:textId="77777777" w:rsidR="008F2618" w:rsidRPr="007675D2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04D7DD4E" w14:textId="77777777" w:rsidR="008F2618" w:rsidRPr="007675D2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1E6E2F9C" w14:textId="77777777" w:rsidR="008F2618" w:rsidRPr="007675D2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23A5E896" w14:textId="77777777" w:rsidR="008F2618" w:rsidRPr="007675D2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44267AC1" w14:textId="77777777" w:rsidR="008F2618" w:rsidRPr="007675D2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1B5FAEC6" w14:textId="77777777" w:rsidR="008F2618" w:rsidRPr="007675D2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48803CC1" w14:textId="77777777" w:rsidR="007675D2" w:rsidRPr="007675D2" w:rsidRDefault="007675D2" w:rsidP="007675D2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7675D2">
        <w:rPr>
          <w:rFonts w:ascii="Times New Roman" w:hAnsi="Times New Roman" w:cs="Times New Roman"/>
          <w:b/>
          <w:bCs/>
        </w:rPr>
        <w:lastRenderedPageBreak/>
        <w:t>Module 1 Activity 2: Project Setup</w:t>
      </w:r>
    </w:p>
    <w:p w14:paraId="595F2D91" w14:textId="7515DE0D" w:rsidR="007675D2" w:rsidRPr="007675D2" w:rsidRDefault="007675D2" w:rsidP="004D1EFB">
      <w:pPr>
        <w:spacing w:line="480" w:lineRule="auto"/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  <w:r w:rsidRPr="007675D2">
        <w:rPr>
          <w:rStyle w:val="Strong"/>
          <w:rFonts w:ascii="Times New Roman" w:hAnsi="Times New Roman" w:cs="Times New Roman"/>
          <w:color w:val="2D3B45"/>
          <w:shd w:val="clear" w:color="auto" w:fill="FFFFFF"/>
        </w:rPr>
        <w:t>Visual Studio Code Installation Proof</w:t>
      </w:r>
      <w:r w:rsidRPr="007675D2">
        <w:rPr>
          <w:rStyle w:val="Strong"/>
          <w:rFonts w:ascii="Times New Roman" w:hAnsi="Times New Roman" w:cs="Times New Roman"/>
          <w:color w:val="2D3B45"/>
          <w:shd w:val="clear" w:color="auto" w:fill="FFFFFF"/>
        </w:rPr>
        <w:t>.</w:t>
      </w:r>
    </w:p>
    <w:p w14:paraId="4FCB864D" w14:textId="0C8EFF2D" w:rsidR="007675D2" w:rsidRPr="007675D2" w:rsidRDefault="007675D2" w:rsidP="004D1EFB">
      <w:pPr>
        <w:spacing w:line="480" w:lineRule="auto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>
        <w:rPr>
          <w:rFonts w:ascii="Times New Roman" w:hAnsi="Times New Roman" w:cs="Times New Roman"/>
          <w:b/>
          <w:bCs/>
          <w:i/>
          <w:iCs/>
          <w:color w:val="2D3B45"/>
          <w:shd w:val="clear" w:color="auto" w:fill="FFFFFF"/>
        </w:rPr>
        <w:t xml:space="preserve">     </w:t>
      </w:r>
      <w:r w:rsidRPr="007675D2">
        <w:rPr>
          <w:rFonts w:ascii="Times New Roman" w:hAnsi="Times New Roman" w:cs="Times New Roman"/>
          <w:b/>
          <w:bCs/>
          <w:i/>
          <w:iCs/>
          <w:color w:val="2D3B45"/>
          <w:shd w:val="clear" w:color="auto" w:fill="FFFFFF"/>
        </w:rPr>
        <w:t xml:space="preserve">Screenshot </w:t>
      </w:r>
      <w:r w:rsidR="008B7EC2">
        <w:rPr>
          <w:rFonts w:ascii="Times New Roman" w:hAnsi="Times New Roman" w:cs="Times New Roman"/>
          <w:b/>
          <w:bCs/>
          <w:i/>
          <w:iCs/>
          <w:color w:val="2D3B45"/>
          <w:shd w:val="clear" w:color="auto" w:fill="FFFFFF"/>
        </w:rPr>
        <w:t>1</w:t>
      </w:r>
      <w:r w:rsidRPr="007675D2">
        <w:rPr>
          <w:rFonts w:ascii="Times New Roman" w:hAnsi="Times New Roman" w:cs="Times New Roman"/>
          <w:b/>
          <w:bCs/>
          <w:i/>
          <w:iCs/>
          <w:color w:val="2D3B45"/>
          <w:shd w:val="clear" w:color="auto" w:fill="FFFFFF"/>
        </w:rPr>
        <w:t>:</w:t>
      </w:r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 Visual Studio Code application running on the desktop</w:t>
      </w:r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.</w:t>
      </w:r>
    </w:p>
    <w:p w14:paraId="5EECB96C" w14:textId="421BBAA8" w:rsidR="007675D2" w:rsidRPr="007675D2" w:rsidRDefault="007675D2" w:rsidP="004D1EFB">
      <w:pPr>
        <w:spacing w:line="480" w:lineRule="auto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 xml:space="preserve">     </w:t>
      </w:r>
      <w:r w:rsidRPr="007675D2">
        <w:rPr>
          <w:rFonts w:ascii="Times New Roman" w:hAnsi="Times New Roman" w:cs="Times New Roman"/>
        </w:rPr>
        <w:drawing>
          <wp:inline distT="0" distB="0" distL="0" distR="0" wp14:anchorId="3A11BC57" wp14:editId="63FC1098">
            <wp:extent cx="4859837" cy="3160451"/>
            <wp:effectExtent l="0" t="0" r="4445" b="1905"/>
            <wp:docPr id="71785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102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3516" cy="323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3B12" w14:textId="77777777" w:rsidR="007675D2" w:rsidRPr="007675D2" w:rsidRDefault="007675D2" w:rsidP="007675D2">
      <w:pPr>
        <w:spacing w:line="480" w:lineRule="auto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b/>
          <w:bCs/>
          <w:i/>
          <w:iCs/>
          <w:color w:val="2D3B45"/>
          <w:shd w:val="clear" w:color="auto" w:fill="FFFFFF"/>
        </w:rPr>
        <w:t>Node.js Installation Proof:</w:t>
      </w:r>
    </w:p>
    <w:p w14:paraId="6A0DF335" w14:textId="77777777" w:rsidR="007675D2" w:rsidRPr="007675D2" w:rsidRDefault="007675D2" w:rsidP="007675D2">
      <w:pPr>
        <w:numPr>
          <w:ilvl w:val="0"/>
          <w:numId w:val="2"/>
        </w:numPr>
        <w:tabs>
          <w:tab w:val="clear" w:pos="720"/>
          <w:tab w:val="num" w:pos="360"/>
        </w:tabs>
        <w:spacing w:line="480" w:lineRule="auto"/>
        <w:ind w:left="360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b/>
          <w:bCs/>
          <w:i/>
          <w:iCs/>
          <w:color w:val="2D3B45"/>
          <w:shd w:val="clear" w:color="auto" w:fill="FFFFFF"/>
        </w:rPr>
        <w:t>Screenshot 2:</w:t>
      </w:r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 Terminal window opened in Visual Studio Code.</w:t>
      </w:r>
    </w:p>
    <w:p w14:paraId="61969516" w14:textId="7C4C92F4" w:rsidR="007675D2" w:rsidRPr="007675D2" w:rsidRDefault="007675D2" w:rsidP="007675D2">
      <w:pPr>
        <w:spacing w:line="480" w:lineRule="auto"/>
        <w:ind w:left="360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i/>
          <w:iCs/>
        </w:rPr>
        <w:drawing>
          <wp:inline distT="0" distB="0" distL="0" distR="0" wp14:anchorId="20AEA58F" wp14:editId="1A8F2B7B">
            <wp:extent cx="4791579" cy="3116062"/>
            <wp:effectExtent l="0" t="0" r="0" b="0"/>
            <wp:docPr id="779000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911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707" cy="31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3802" w14:textId="77777777" w:rsidR="007675D2" w:rsidRPr="007675D2" w:rsidRDefault="007675D2" w:rsidP="007675D2">
      <w:pPr>
        <w:numPr>
          <w:ilvl w:val="0"/>
          <w:numId w:val="2"/>
        </w:numPr>
        <w:tabs>
          <w:tab w:val="clear" w:pos="720"/>
          <w:tab w:val="num" w:pos="360"/>
        </w:tabs>
        <w:spacing w:line="480" w:lineRule="auto"/>
        <w:ind w:left="360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b/>
          <w:bCs/>
          <w:i/>
          <w:iCs/>
          <w:color w:val="2D3B45"/>
          <w:shd w:val="clear" w:color="auto" w:fill="FFFFFF"/>
        </w:rPr>
        <w:lastRenderedPageBreak/>
        <w:t>Screenshot 3:</w:t>
      </w:r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 Execution of the command node -v displaying the Node.js version.</w:t>
      </w:r>
    </w:p>
    <w:p w14:paraId="17C4E856" w14:textId="5ECEF46C" w:rsidR="007675D2" w:rsidRDefault="007675D2" w:rsidP="007675D2">
      <w:pPr>
        <w:spacing w:line="480" w:lineRule="auto"/>
        <w:ind w:left="360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drawing>
          <wp:inline distT="0" distB="0" distL="0" distR="0" wp14:anchorId="4483CA12" wp14:editId="7BE5B47B">
            <wp:extent cx="5233736" cy="3403606"/>
            <wp:effectExtent l="0" t="0" r="0" b="0"/>
            <wp:docPr id="1917102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026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032" cy="3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8829" w14:textId="77777777" w:rsidR="008B7EC2" w:rsidRPr="007675D2" w:rsidRDefault="008B7EC2" w:rsidP="007675D2">
      <w:pPr>
        <w:spacing w:line="480" w:lineRule="auto"/>
        <w:ind w:left="360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</w:p>
    <w:p w14:paraId="6BC972F3" w14:textId="77777777" w:rsidR="007675D2" w:rsidRPr="007675D2" w:rsidRDefault="007675D2" w:rsidP="007675D2">
      <w:pPr>
        <w:numPr>
          <w:ilvl w:val="0"/>
          <w:numId w:val="2"/>
        </w:numPr>
        <w:tabs>
          <w:tab w:val="clear" w:pos="720"/>
          <w:tab w:val="num" w:pos="360"/>
        </w:tabs>
        <w:spacing w:line="480" w:lineRule="auto"/>
        <w:ind w:left="360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b/>
          <w:bCs/>
          <w:i/>
          <w:iCs/>
          <w:color w:val="2D3B45"/>
          <w:shd w:val="clear" w:color="auto" w:fill="FFFFFF"/>
        </w:rPr>
        <w:t>Screenshot 4:</w:t>
      </w:r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 Execution of the command </w:t>
      </w:r>
      <w:proofErr w:type="spellStart"/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npm</w:t>
      </w:r>
      <w:proofErr w:type="spellEnd"/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 xml:space="preserve"> -v displaying the </w:t>
      </w:r>
      <w:proofErr w:type="spellStart"/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npm</w:t>
      </w:r>
      <w:proofErr w:type="spellEnd"/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 xml:space="preserve"> version.</w:t>
      </w:r>
    </w:p>
    <w:p w14:paraId="1BF6EBE1" w14:textId="56778D31" w:rsidR="007675D2" w:rsidRPr="007675D2" w:rsidRDefault="007675D2" w:rsidP="007675D2">
      <w:pPr>
        <w:spacing w:line="480" w:lineRule="auto"/>
        <w:ind w:left="360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drawing>
          <wp:inline distT="0" distB="0" distL="0" distR="0" wp14:anchorId="43706F49" wp14:editId="5AF8F87B">
            <wp:extent cx="5342947" cy="3474628"/>
            <wp:effectExtent l="0" t="0" r="3810" b="5715"/>
            <wp:docPr id="1660118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1834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3731" cy="352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C665" w14:textId="77777777" w:rsidR="007675D2" w:rsidRPr="007675D2" w:rsidRDefault="007675D2" w:rsidP="007675D2">
      <w:pPr>
        <w:spacing w:line="480" w:lineRule="auto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b/>
          <w:bCs/>
          <w:i/>
          <w:iCs/>
          <w:color w:val="2D3B45"/>
          <w:shd w:val="clear" w:color="auto" w:fill="FFFFFF"/>
        </w:rPr>
        <w:lastRenderedPageBreak/>
        <w:t>Workspace and Project Directory Creation:</w:t>
      </w:r>
    </w:p>
    <w:p w14:paraId="3806DCBF" w14:textId="77777777" w:rsidR="007675D2" w:rsidRPr="007675D2" w:rsidRDefault="007675D2" w:rsidP="007675D2">
      <w:pPr>
        <w:numPr>
          <w:ilvl w:val="0"/>
          <w:numId w:val="3"/>
        </w:numPr>
        <w:spacing w:line="480" w:lineRule="auto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b/>
          <w:bCs/>
          <w:i/>
          <w:iCs/>
          <w:color w:val="2D3B45"/>
          <w:shd w:val="clear" w:color="auto" w:fill="FFFFFF"/>
        </w:rPr>
        <w:t>Screenshot 5:</w:t>
      </w:r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 Visual Studio Code interface displaying the creation of a new folder named "</w:t>
      </w:r>
      <w:proofErr w:type="spellStart"/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Lastname_myproject</w:t>
      </w:r>
      <w:proofErr w:type="spellEnd"/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" using the File &gt; Open Folder option.</w:t>
      </w:r>
    </w:p>
    <w:p w14:paraId="7EAD3BD6" w14:textId="5B743CD8" w:rsidR="007675D2" w:rsidRPr="007675D2" w:rsidRDefault="007675D2" w:rsidP="007675D2">
      <w:pPr>
        <w:spacing w:line="480" w:lineRule="auto"/>
        <w:ind w:left="720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drawing>
          <wp:inline distT="0" distB="0" distL="0" distR="0" wp14:anchorId="154F15B2" wp14:editId="44F3F759">
            <wp:extent cx="4824200" cy="3137276"/>
            <wp:effectExtent l="0" t="0" r="1905" b="0"/>
            <wp:docPr id="1233080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8045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0752" cy="31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4CDF" w14:textId="77777777" w:rsidR="007675D2" w:rsidRPr="007675D2" w:rsidRDefault="007675D2" w:rsidP="007675D2">
      <w:pPr>
        <w:spacing w:line="480" w:lineRule="auto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b/>
          <w:bCs/>
          <w:i/>
          <w:iCs/>
          <w:color w:val="2D3B45"/>
          <w:shd w:val="clear" w:color="auto" w:fill="FFFFFF"/>
        </w:rPr>
        <w:t>Node.js Project Initialization:</w:t>
      </w:r>
    </w:p>
    <w:p w14:paraId="4F44FDC6" w14:textId="77777777" w:rsidR="007675D2" w:rsidRPr="007675D2" w:rsidRDefault="007675D2" w:rsidP="007675D2">
      <w:pPr>
        <w:numPr>
          <w:ilvl w:val="0"/>
          <w:numId w:val="4"/>
        </w:numPr>
        <w:spacing w:line="480" w:lineRule="auto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b/>
          <w:bCs/>
          <w:i/>
          <w:iCs/>
          <w:color w:val="2D3B45"/>
          <w:shd w:val="clear" w:color="auto" w:fill="FFFFFF"/>
        </w:rPr>
        <w:t>Screenshot 6:</w:t>
      </w:r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 Terminal window in Visual Studio Code showing the execution of the command </w:t>
      </w:r>
      <w:proofErr w:type="spellStart"/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npm</w:t>
      </w:r>
      <w:proofErr w:type="spellEnd"/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 xml:space="preserve"> </w:t>
      </w:r>
      <w:proofErr w:type="spellStart"/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init</w:t>
      </w:r>
      <w:proofErr w:type="spellEnd"/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 xml:space="preserve"> -y to initialize a Node.js project and generate the </w:t>
      </w:r>
      <w:proofErr w:type="spellStart"/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package.json</w:t>
      </w:r>
      <w:proofErr w:type="spellEnd"/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 file.</w:t>
      </w:r>
    </w:p>
    <w:p w14:paraId="29685C73" w14:textId="23AF66A5" w:rsidR="007675D2" w:rsidRPr="007675D2" w:rsidRDefault="007675D2" w:rsidP="007675D2">
      <w:pPr>
        <w:spacing w:line="480" w:lineRule="auto"/>
        <w:ind w:left="720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i/>
          <w:iCs/>
        </w:rPr>
        <w:drawing>
          <wp:inline distT="0" distB="0" distL="0" distR="0" wp14:anchorId="1B018AA1" wp14:editId="0A930118">
            <wp:extent cx="4305300" cy="2799826"/>
            <wp:effectExtent l="0" t="0" r="0" b="0"/>
            <wp:docPr id="283977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130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0135" cy="283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6B06" w14:textId="77777777" w:rsidR="007675D2" w:rsidRPr="007675D2" w:rsidRDefault="007675D2" w:rsidP="007675D2">
      <w:pPr>
        <w:spacing w:line="480" w:lineRule="auto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b/>
          <w:bCs/>
          <w:i/>
          <w:iCs/>
          <w:color w:val="2D3B45"/>
          <w:shd w:val="clear" w:color="auto" w:fill="FFFFFF"/>
        </w:rPr>
        <w:lastRenderedPageBreak/>
        <w:t>Creation of Project's Entry Point:</w:t>
      </w:r>
    </w:p>
    <w:p w14:paraId="37BE93B5" w14:textId="77777777" w:rsidR="007675D2" w:rsidRPr="007675D2" w:rsidRDefault="007675D2" w:rsidP="007675D2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b/>
          <w:bCs/>
          <w:i/>
          <w:iCs/>
          <w:color w:val="2D3B45"/>
          <w:shd w:val="clear" w:color="auto" w:fill="FFFFFF"/>
        </w:rPr>
        <w:t>Screenshot 7:</w:t>
      </w:r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 Visual Studio Code explorer displaying the creation of a new file named "index.js" within the project folder.</w:t>
      </w:r>
    </w:p>
    <w:p w14:paraId="2B28329B" w14:textId="402A3EAC" w:rsidR="007675D2" w:rsidRPr="007675D2" w:rsidRDefault="007675D2" w:rsidP="007675D2">
      <w:pPr>
        <w:spacing w:line="480" w:lineRule="auto"/>
        <w:ind w:left="720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i/>
          <w:iCs/>
        </w:rPr>
        <w:drawing>
          <wp:inline distT="0" distB="0" distL="0" distR="0" wp14:anchorId="2FB32893" wp14:editId="67AE086C">
            <wp:extent cx="4900474" cy="3186879"/>
            <wp:effectExtent l="0" t="0" r="1905" b="1270"/>
            <wp:docPr id="1415146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4643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5679" cy="32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4805" w14:textId="77777777" w:rsidR="007675D2" w:rsidRPr="007675D2" w:rsidRDefault="007675D2" w:rsidP="007675D2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b/>
          <w:bCs/>
          <w:i/>
          <w:iCs/>
          <w:color w:val="2D3B45"/>
          <w:shd w:val="clear" w:color="auto" w:fill="FFFFFF"/>
        </w:rPr>
        <w:t>Screenshot 8:</w:t>
      </w:r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 Editor view in Visual Studio Code showing the opened "index.js" file.</w:t>
      </w:r>
    </w:p>
    <w:p w14:paraId="571A1978" w14:textId="1F4FEB42" w:rsidR="007675D2" w:rsidRPr="007675D2" w:rsidRDefault="007675D2" w:rsidP="007675D2">
      <w:pPr>
        <w:spacing w:line="480" w:lineRule="auto"/>
        <w:ind w:left="720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i/>
          <w:iCs/>
        </w:rPr>
        <w:drawing>
          <wp:inline distT="0" distB="0" distL="0" distR="0" wp14:anchorId="58011493" wp14:editId="473948B8">
            <wp:extent cx="4953740" cy="3221519"/>
            <wp:effectExtent l="0" t="0" r="0" b="4445"/>
            <wp:docPr id="1214137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379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5912" cy="324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A350" w14:textId="77777777" w:rsidR="007675D2" w:rsidRPr="007675D2" w:rsidRDefault="007675D2" w:rsidP="007675D2">
      <w:pPr>
        <w:spacing w:line="480" w:lineRule="auto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b/>
          <w:bCs/>
          <w:i/>
          <w:iCs/>
          <w:color w:val="2D3B45"/>
          <w:shd w:val="clear" w:color="auto" w:fill="FFFFFF"/>
        </w:rPr>
        <w:lastRenderedPageBreak/>
        <w:t>Installation of Necessary Packages:</w:t>
      </w:r>
    </w:p>
    <w:p w14:paraId="343DF015" w14:textId="77777777" w:rsidR="007675D2" w:rsidRPr="007675D2" w:rsidRDefault="007675D2" w:rsidP="007675D2">
      <w:pPr>
        <w:numPr>
          <w:ilvl w:val="0"/>
          <w:numId w:val="6"/>
        </w:numPr>
        <w:spacing w:line="480" w:lineRule="auto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b/>
          <w:bCs/>
          <w:i/>
          <w:iCs/>
          <w:color w:val="2D3B45"/>
          <w:shd w:val="clear" w:color="auto" w:fill="FFFFFF"/>
        </w:rPr>
        <w:t>Screenshot 9:</w:t>
      </w:r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 Terminal window demonstrating the installation of Express.js using the command </w:t>
      </w:r>
      <w:proofErr w:type="spellStart"/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npm</w:t>
      </w:r>
      <w:proofErr w:type="spellEnd"/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 xml:space="preserve"> install express.</w:t>
      </w:r>
    </w:p>
    <w:p w14:paraId="2085571E" w14:textId="366BE846" w:rsidR="007675D2" w:rsidRPr="007675D2" w:rsidRDefault="007675D2" w:rsidP="007675D2">
      <w:pPr>
        <w:spacing w:line="480" w:lineRule="auto"/>
        <w:ind w:left="720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i/>
          <w:iCs/>
        </w:rPr>
        <w:drawing>
          <wp:inline distT="0" distB="0" distL="0" distR="0" wp14:anchorId="64BA9F1E" wp14:editId="6AC761F5">
            <wp:extent cx="4429879" cy="2880841"/>
            <wp:effectExtent l="0" t="0" r="2540" b="2540"/>
            <wp:docPr id="2135590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4255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2834" cy="292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1C10" w14:textId="77777777" w:rsidR="007675D2" w:rsidRPr="007675D2" w:rsidRDefault="007675D2" w:rsidP="007675D2">
      <w:pPr>
        <w:spacing w:line="480" w:lineRule="auto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b/>
          <w:bCs/>
          <w:i/>
          <w:iCs/>
          <w:color w:val="2D3B45"/>
          <w:shd w:val="clear" w:color="auto" w:fill="FFFFFF"/>
        </w:rPr>
        <w:t>Running the Node.js Project:</w:t>
      </w:r>
    </w:p>
    <w:p w14:paraId="1BB161C3" w14:textId="6F9D5F6F" w:rsidR="007675D2" w:rsidRPr="007675D2" w:rsidRDefault="007675D2" w:rsidP="008B7EC2">
      <w:pPr>
        <w:spacing w:line="480" w:lineRule="auto"/>
        <w:ind w:left="720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b/>
          <w:bCs/>
          <w:i/>
          <w:iCs/>
          <w:color w:val="2D3B45"/>
          <w:shd w:val="clear" w:color="auto" w:fill="FFFFFF"/>
        </w:rPr>
        <w:t>Screenshot 10:</w:t>
      </w:r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 Code snippet in the "index.js" file displaying</w:t>
      </w:r>
      <w:r w:rsidR="008B7EC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 xml:space="preserve"> the </w:t>
      </w:r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command </w:t>
      </w:r>
      <w:proofErr w:type="gramStart"/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console.log(</w:t>
      </w:r>
      <w:proofErr w:type="gramEnd"/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'Welcome to IFT 458').</w:t>
      </w:r>
    </w:p>
    <w:p w14:paraId="562211DE" w14:textId="106792F0" w:rsidR="007675D2" w:rsidRPr="007675D2" w:rsidRDefault="007675D2" w:rsidP="007675D2">
      <w:pPr>
        <w:spacing w:line="480" w:lineRule="auto"/>
        <w:ind w:left="720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i/>
          <w:iCs/>
        </w:rPr>
        <w:drawing>
          <wp:inline distT="0" distB="0" distL="0" distR="0" wp14:anchorId="707CC405" wp14:editId="6B2FA79E">
            <wp:extent cx="4572000" cy="2973265"/>
            <wp:effectExtent l="0" t="0" r="0" b="0"/>
            <wp:docPr id="1572033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2838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7864" cy="312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4868" w14:textId="77777777" w:rsidR="007675D2" w:rsidRPr="007675D2" w:rsidRDefault="007675D2" w:rsidP="007675D2">
      <w:pPr>
        <w:numPr>
          <w:ilvl w:val="0"/>
          <w:numId w:val="7"/>
        </w:numPr>
        <w:spacing w:line="480" w:lineRule="auto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b/>
          <w:bCs/>
          <w:i/>
          <w:iCs/>
          <w:color w:val="2D3B45"/>
          <w:shd w:val="clear" w:color="auto" w:fill="FFFFFF"/>
        </w:rPr>
        <w:lastRenderedPageBreak/>
        <w:t>Screenshot 11:</w:t>
      </w:r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 Visual Studio Code interface showcasing the auto-save feature being enabled from the File menu.</w:t>
      </w:r>
    </w:p>
    <w:p w14:paraId="64090CBC" w14:textId="4A3A8042" w:rsidR="007675D2" w:rsidRPr="007675D2" w:rsidRDefault="007675D2" w:rsidP="007675D2">
      <w:pPr>
        <w:spacing w:line="480" w:lineRule="auto"/>
        <w:ind w:left="720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i/>
          <w:iCs/>
        </w:rPr>
        <w:drawing>
          <wp:inline distT="0" distB="0" distL="0" distR="0" wp14:anchorId="41573666" wp14:editId="7ED2804C">
            <wp:extent cx="5059680" cy="3290414"/>
            <wp:effectExtent l="0" t="0" r="0" b="0"/>
            <wp:docPr id="500766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911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1439" cy="332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C46D" w14:textId="77777777" w:rsidR="007675D2" w:rsidRPr="007675D2" w:rsidRDefault="007675D2" w:rsidP="007675D2">
      <w:pPr>
        <w:numPr>
          <w:ilvl w:val="0"/>
          <w:numId w:val="7"/>
        </w:numPr>
        <w:spacing w:line="480" w:lineRule="auto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b/>
          <w:bCs/>
          <w:i/>
          <w:iCs/>
          <w:color w:val="2D3B45"/>
          <w:shd w:val="clear" w:color="auto" w:fill="FFFFFF"/>
        </w:rPr>
        <w:t>Screenshot 12:</w:t>
      </w:r>
      <w:r w:rsidRPr="007675D2">
        <w:rPr>
          <w:rFonts w:ascii="Times New Roman" w:hAnsi="Times New Roman" w:cs="Times New Roman"/>
          <w:i/>
          <w:iCs/>
          <w:color w:val="2D3B45"/>
          <w:shd w:val="clear" w:color="auto" w:fill="FFFFFF"/>
        </w:rPr>
        <w:t> Terminal window executing the command node index.js to run the Node.js application.</w:t>
      </w:r>
    </w:p>
    <w:p w14:paraId="6C2AE015" w14:textId="43E380A9" w:rsidR="007675D2" w:rsidRPr="007675D2" w:rsidRDefault="007675D2" w:rsidP="007675D2">
      <w:pPr>
        <w:spacing w:line="480" w:lineRule="auto"/>
        <w:ind w:left="720"/>
        <w:rPr>
          <w:rFonts w:ascii="Times New Roman" w:hAnsi="Times New Roman" w:cs="Times New Roman"/>
          <w:i/>
          <w:iCs/>
          <w:color w:val="2D3B45"/>
          <w:shd w:val="clear" w:color="auto" w:fill="FFFFFF"/>
        </w:rPr>
      </w:pPr>
      <w:r w:rsidRPr="007675D2">
        <w:rPr>
          <w:rFonts w:ascii="Times New Roman" w:hAnsi="Times New Roman" w:cs="Times New Roman"/>
          <w:i/>
          <w:iCs/>
        </w:rPr>
        <w:drawing>
          <wp:inline distT="0" distB="0" distL="0" distR="0" wp14:anchorId="09CBB6FA" wp14:editId="693AA9B2">
            <wp:extent cx="5060272" cy="3290799"/>
            <wp:effectExtent l="0" t="0" r="0" b="0"/>
            <wp:docPr id="1192636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2838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9020" cy="332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79D6" w14:textId="77777777" w:rsidR="007675D2" w:rsidRPr="007675D2" w:rsidRDefault="007675D2" w:rsidP="004D1EFB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i/>
          <w:iCs/>
          <w:color w:val="2D3B45"/>
          <w:shd w:val="clear" w:color="auto" w:fill="FFFFFF"/>
        </w:rPr>
      </w:pPr>
    </w:p>
    <w:p w14:paraId="445E0872" w14:textId="462D8DA7" w:rsidR="008F2618" w:rsidRPr="007675D2" w:rsidRDefault="008F2618" w:rsidP="002E533D">
      <w:pPr>
        <w:spacing w:line="480" w:lineRule="auto"/>
        <w:rPr>
          <w:rFonts w:ascii="Times New Roman" w:hAnsi="Times New Roman" w:cs="Times New Roman"/>
        </w:rPr>
      </w:pPr>
    </w:p>
    <w:sectPr w:rsidR="008F2618" w:rsidRPr="007675D2">
      <w:headerReference w:type="even" r:id="rId15"/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D860B" w14:textId="77777777" w:rsidR="00C1756F" w:rsidRDefault="00C1756F" w:rsidP="00A564B3">
      <w:r>
        <w:separator/>
      </w:r>
    </w:p>
  </w:endnote>
  <w:endnote w:type="continuationSeparator" w:id="0">
    <w:p w14:paraId="01AE2CBB" w14:textId="77777777" w:rsidR="00C1756F" w:rsidRDefault="00C1756F" w:rsidP="00A564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7ABC4" w14:textId="77777777" w:rsidR="00C1756F" w:rsidRDefault="00C1756F" w:rsidP="00A564B3">
      <w:r>
        <w:separator/>
      </w:r>
    </w:p>
  </w:footnote>
  <w:footnote w:type="continuationSeparator" w:id="0">
    <w:p w14:paraId="6997E818" w14:textId="77777777" w:rsidR="00C1756F" w:rsidRDefault="00C1756F" w:rsidP="00A564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29972224"/>
      <w:docPartObj>
        <w:docPartGallery w:val="Page Numbers (Top of Page)"/>
        <w:docPartUnique/>
      </w:docPartObj>
    </w:sdtPr>
    <w:sdtContent>
      <w:p w14:paraId="249F9522" w14:textId="5310B73E" w:rsidR="00A564B3" w:rsidRDefault="00A564B3" w:rsidP="008209E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0018031" w14:textId="77777777" w:rsidR="00A564B3" w:rsidRDefault="00A564B3" w:rsidP="00A564B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color w:val="000000" w:themeColor="text1"/>
      </w:rPr>
      <w:id w:val="-287201408"/>
      <w:docPartObj>
        <w:docPartGallery w:val="Page Numbers (Top of Page)"/>
        <w:docPartUnique/>
      </w:docPartObj>
    </w:sdtPr>
    <w:sdtContent>
      <w:p w14:paraId="088AA4AF" w14:textId="490790F1" w:rsidR="00A564B3" w:rsidRPr="00A564B3" w:rsidRDefault="00A564B3" w:rsidP="008209E6">
        <w:pPr>
          <w:pStyle w:val="Header"/>
          <w:framePr w:wrap="none" w:vAnchor="text" w:hAnchor="margin" w:xAlign="right" w:y="1"/>
          <w:rPr>
            <w:rStyle w:val="PageNumber"/>
            <w:color w:val="000000" w:themeColor="text1"/>
          </w:rPr>
        </w:pPr>
        <w:r w:rsidRPr="00A564B3">
          <w:rPr>
            <w:rStyle w:val="PageNumber"/>
            <w:color w:val="000000" w:themeColor="text1"/>
          </w:rPr>
          <w:fldChar w:fldCharType="begin"/>
        </w:r>
        <w:r w:rsidRPr="00A564B3">
          <w:rPr>
            <w:rStyle w:val="PageNumber"/>
            <w:color w:val="000000" w:themeColor="text1"/>
          </w:rPr>
          <w:instrText xml:space="preserve"> PAGE </w:instrText>
        </w:r>
        <w:r w:rsidRPr="00A564B3">
          <w:rPr>
            <w:rStyle w:val="PageNumber"/>
            <w:color w:val="000000" w:themeColor="text1"/>
          </w:rPr>
          <w:fldChar w:fldCharType="separate"/>
        </w:r>
        <w:r w:rsidRPr="00A564B3">
          <w:rPr>
            <w:rStyle w:val="PageNumber"/>
            <w:noProof/>
            <w:color w:val="000000" w:themeColor="text1"/>
          </w:rPr>
          <w:t>1</w:t>
        </w:r>
        <w:r w:rsidRPr="00A564B3">
          <w:rPr>
            <w:rStyle w:val="PageNumber"/>
            <w:color w:val="000000" w:themeColor="text1"/>
          </w:rPr>
          <w:fldChar w:fldCharType="end"/>
        </w:r>
      </w:p>
    </w:sdtContent>
  </w:sdt>
  <w:p w14:paraId="6E172245" w14:textId="77777777" w:rsidR="00A564B3" w:rsidRDefault="00A564B3" w:rsidP="00A564B3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6707D"/>
    <w:multiLevelType w:val="multilevel"/>
    <w:tmpl w:val="75409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3D2A54"/>
    <w:multiLevelType w:val="multilevel"/>
    <w:tmpl w:val="0AE44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0F5A23"/>
    <w:multiLevelType w:val="multilevel"/>
    <w:tmpl w:val="74044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C176F4D"/>
    <w:multiLevelType w:val="multilevel"/>
    <w:tmpl w:val="752EE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8D60A0"/>
    <w:multiLevelType w:val="multilevel"/>
    <w:tmpl w:val="42983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2F7AB9"/>
    <w:multiLevelType w:val="multilevel"/>
    <w:tmpl w:val="C04EF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FF62E7"/>
    <w:multiLevelType w:val="hybridMultilevel"/>
    <w:tmpl w:val="087CF4D0"/>
    <w:lvl w:ilvl="0" w:tplc="7826B6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2440760">
    <w:abstractNumId w:val="6"/>
  </w:num>
  <w:num w:numId="2" w16cid:durableId="44719019">
    <w:abstractNumId w:val="2"/>
  </w:num>
  <w:num w:numId="3" w16cid:durableId="1228570363">
    <w:abstractNumId w:val="5"/>
  </w:num>
  <w:num w:numId="4" w16cid:durableId="1202091019">
    <w:abstractNumId w:val="4"/>
  </w:num>
  <w:num w:numId="5" w16cid:durableId="672923999">
    <w:abstractNumId w:val="0"/>
  </w:num>
  <w:num w:numId="6" w16cid:durableId="1714499848">
    <w:abstractNumId w:val="1"/>
  </w:num>
  <w:num w:numId="7" w16cid:durableId="4890543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4B3"/>
    <w:rsid w:val="002E533D"/>
    <w:rsid w:val="004D1EFB"/>
    <w:rsid w:val="005F7A12"/>
    <w:rsid w:val="006A71C8"/>
    <w:rsid w:val="007675D2"/>
    <w:rsid w:val="00821BE0"/>
    <w:rsid w:val="008A01AA"/>
    <w:rsid w:val="008B7EC2"/>
    <w:rsid w:val="008C5F53"/>
    <w:rsid w:val="008E297A"/>
    <w:rsid w:val="008F2618"/>
    <w:rsid w:val="00A564B3"/>
    <w:rsid w:val="00C1756F"/>
    <w:rsid w:val="00DF41C9"/>
    <w:rsid w:val="00EC4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4C6C3"/>
  <w15:chartTrackingRefBased/>
  <w15:docId w15:val="{E63A558F-A6B7-3D4D-99E2-2DECFDC2F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53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64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64B3"/>
  </w:style>
  <w:style w:type="character" w:styleId="PageNumber">
    <w:name w:val="page number"/>
    <w:basedOn w:val="DefaultParagraphFont"/>
    <w:uiPriority w:val="99"/>
    <w:semiHidden/>
    <w:unhideWhenUsed/>
    <w:rsid w:val="00A564B3"/>
  </w:style>
  <w:style w:type="paragraph" w:styleId="Footer">
    <w:name w:val="footer"/>
    <w:basedOn w:val="Normal"/>
    <w:link w:val="FooterChar"/>
    <w:uiPriority w:val="99"/>
    <w:unhideWhenUsed/>
    <w:rsid w:val="00A564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64B3"/>
  </w:style>
  <w:style w:type="character" w:customStyle="1" w:styleId="Heading2Char">
    <w:name w:val="Heading 2 Char"/>
    <w:basedOn w:val="DefaultParagraphFont"/>
    <w:link w:val="Heading2"/>
    <w:uiPriority w:val="9"/>
    <w:semiHidden/>
    <w:rsid w:val="002E53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A71C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675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IFT-554 Middleware Lab -1 activity -1.docx</Template>
  <TotalTime>3</TotalTime>
  <Pages>8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Anudeep Anisetty (Student)</dc:creator>
  <cp:keywords/>
  <dc:description/>
  <cp:lastModifiedBy>Anudeep Anisetty (Student)</cp:lastModifiedBy>
  <cp:revision>2</cp:revision>
  <dcterms:created xsi:type="dcterms:W3CDTF">2024-01-22T01:41:00Z</dcterms:created>
  <dcterms:modified xsi:type="dcterms:W3CDTF">2024-01-22T01:41:00Z</dcterms:modified>
</cp:coreProperties>
</file>